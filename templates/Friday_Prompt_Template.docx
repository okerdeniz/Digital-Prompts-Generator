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5258"/>
        <w:gridCol w:w="934"/>
      </w:tblGrid>
      <w:tr w:rsidR="00BB78A1" w:rsidRPr="00927CEE" w14:paraId="70BCB4F9" w14:textId="77777777" w:rsidTr="00BE5717"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3C5ED" w14:textId="26C8DC3F" w:rsidR="00BB78A1" w:rsidRPr="00927CEE" w:rsidRDefault="0063193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proofErr w:type="gramStart"/>
            <w:r w:rsidRPr="00927CEE">
              <w:rPr>
                <w:rFonts w:asciiTheme="minorHAnsi" w:hAnsiTheme="minorHAnsi"/>
                <w:b/>
                <w:bCs/>
              </w:rPr>
              <w:t>F</w:t>
            </w:r>
            <w:r w:rsidR="0094050E" w:rsidRPr="00927CEE">
              <w:rPr>
                <w:rFonts w:asciiTheme="minorHAnsi" w:hAnsiTheme="minorHAnsi"/>
                <w:b/>
                <w:bCs/>
              </w:rPr>
              <w:t>P</w:t>
            </w:r>
            <w:r w:rsidR="00927CEE">
              <w:rPr>
                <w:rFonts w:asciiTheme="minorHAnsi" w:hAnsiTheme="minorHAnsi"/>
                <w:b/>
                <w:bCs/>
              </w:rPr>
              <w:t>##</w:t>
            </w:r>
            <w:r w:rsidR="005110E4" w:rsidRPr="00927CEE">
              <w:rPr>
                <w:rFonts w:asciiTheme="minorHAnsi" w:hAnsiTheme="minorHAnsi"/>
                <w:b/>
                <w:bCs/>
              </w:rPr>
              <w:t>-</w:t>
            </w:r>
            <w:proofErr w:type="gramEnd"/>
            <w:r w:rsidR="00F53370" w:rsidRPr="00927CEE">
              <w:rPr>
                <w:rFonts w:asciiTheme="minorHAnsi" w:hAnsiTheme="minorHAnsi"/>
                <w:b/>
                <w:bCs/>
              </w:rPr>
              <w:t>__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002060"/>
          </w:tcPr>
          <w:p w14:paraId="3B3D1C0B" w14:textId="77777777" w:rsidR="00BB78A1" w:rsidRPr="00927CEE" w:rsidRDefault="0094050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b/>
                <w:bCs/>
              </w:rPr>
              <w:t>AI Prompt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9B115" w14:textId="77777777" w:rsidR="00BB78A1" w:rsidRPr="00927CEE" w:rsidRDefault="00BB78A1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  <w:p w14:paraId="1BBB395D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  <w:p w14:paraId="78946A3E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</w:tr>
      <w:tr w:rsidR="00290F70" w:rsidRPr="00927CEE" w14:paraId="462CEE9C" w14:textId="77777777" w:rsidTr="00C82C32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79664" w14:textId="77777777" w:rsidR="00290F70" w:rsidRPr="00927CEE" w:rsidRDefault="00290F70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13D64" w14:textId="77777777" w:rsidR="00290F70" w:rsidRPr="00927CEE" w:rsidRDefault="00290F70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90F70" w:rsidRPr="00927CEE" w14:paraId="6A642525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CAA2E0" w14:textId="77777777" w:rsidR="00290F70" w:rsidRPr="00927CEE" w:rsidRDefault="00166827" w:rsidP="00290F70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/>
              </w:rPr>
            </w:pPr>
            <w:r w:rsidRPr="00927CEE">
              <w:rPr>
                <w:rFonts w:asciiTheme="minorHAnsi" w:hAnsiTheme="minorHAnsi"/>
                <w:b/>
                <w:bCs/>
                <w:color w:val="000000"/>
              </w:rPr>
              <w:t>E</w:t>
            </w:r>
            <w:r w:rsidR="002573AD" w:rsidRPr="00927CEE">
              <w:rPr>
                <w:rFonts w:asciiTheme="minorHAnsi" w:hAnsiTheme="minorHAnsi"/>
                <w:b/>
                <w:bCs/>
                <w:color w:val="000000"/>
              </w:rPr>
              <w:t xml:space="preserve">-Mail </w:t>
            </w:r>
            <w:r w:rsidR="00290F70" w:rsidRPr="00927CEE">
              <w:rPr>
                <w:rFonts w:asciiTheme="minorHAnsi" w:hAnsiTheme="minorHAnsi"/>
                <w:b/>
                <w:bCs/>
                <w:color w:val="000000"/>
              </w:rPr>
              <w:t>Message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D73ACD" w14:textId="77777777" w:rsidR="00290F70" w:rsidRPr="00927CEE" w:rsidRDefault="00290F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57F792A1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4FC10141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3A5A017E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29F80150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  <w:p w14:paraId="2A5718EE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  <w:highlight w:val="yellow"/>
              </w:rPr>
            </w:pPr>
          </w:p>
        </w:tc>
      </w:tr>
      <w:tr w:rsidR="002573AD" w:rsidRPr="00927CEE" w14:paraId="0D98C274" w14:textId="77777777" w:rsidTr="00C82C32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F1EF9C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highlight w:val="yellow"/>
              </w:rPr>
              <w:t xml:space="preserve"> 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EE1E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927CEE" w14:paraId="20908C0A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688F8B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b/>
                <w:bCs/>
              </w:rPr>
              <w:t>Learning Objective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79234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927CEE" w14:paraId="529EAF5F" w14:textId="77777777" w:rsidTr="00700ED1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59297B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994952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9E4D57" w:rsidRPr="00927CEE" w14:paraId="188B80FF" w14:textId="77777777" w:rsidTr="00700ED1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00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AE86" w14:textId="77777777" w:rsidR="002573AD" w:rsidRPr="00927CEE" w:rsidRDefault="00033FF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b/>
                <w:bCs/>
              </w:rPr>
              <w:t>Demonstrated AI Capability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60A72" w14:textId="77777777" w:rsidR="002573AD" w:rsidRPr="00927CEE" w:rsidRDefault="002573AD" w:rsidP="00F45304">
            <w:pPr>
              <w:suppressAutoHyphens w:val="0"/>
              <w:autoSpaceDN/>
              <w:spacing w:after="0" w:line="240" w:lineRule="auto"/>
              <w:ind w:left="104"/>
              <w:rPr>
                <w:rFonts w:asciiTheme="minorHAnsi" w:hAnsiTheme="minorHAnsi"/>
              </w:rPr>
            </w:pPr>
          </w:p>
        </w:tc>
      </w:tr>
      <w:tr w:rsidR="002573AD" w:rsidRPr="00927CEE" w14:paraId="5344DDDE" w14:textId="77777777" w:rsidTr="00700ED1"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E07859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5D3A2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927CEE" w14:paraId="1AEA4199" w14:textId="77777777" w:rsidTr="00FC3929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4DD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007CB2" w14:textId="200E2CD5" w:rsidR="002573AD" w:rsidRPr="00927CEE" w:rsidRDefault="003C09FE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b/>
                <w:bCs/>
              </w:rPr>
              <w:t xml:space="preserve">Test </w:t>
            </w:r>
            <w:r w:rsidR="002573AD" w:rsidRPr="00927CEE">
              <w:rPr>
                <w:rFonts w:asciiTheme="minorHAnsi" w:hAnsiTheme="minorHAnsi"/>
                <w:b/>
                <w:bCs/>
              </w:rPr>
              <w:t>Response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3CD5FE" w14:textId="77777777" w:rsidR="00F53370" w:rsidRPr="00927CEE" w:rsidRDefault="00F53370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1D7932" w:rsidRPr="00927CEE" w14:paraId="097A916B" w14:textId="77777777" w:rsidTr="00C82C32">
        <w:trPr>
          <w:gridAfter w:val="1"/>
          <w:wAfter w:w="934" w:type="dxa"/>
        </w:trPr>
        <w:tc>
          <w:tcPr>
            <w:tcW w:w="4536" w:type="dxa"/>
            <w:gridSpan w:val="2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359A2" w14:textId="77777777" w:rsidR="001D7932" w:rsidRPr="00927CEE" w:rsidRDefault="001D7932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</w:p>
        </w:tc>
        <w:tc>
          <w:tcPr>
            <w:tcW w:w="5258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F26787" w14:textId="77777777" w:rsidR="001D7932" w:rsidRPr="00927CEE" w:rsidRDefault="001D7932" w:rsidP="00290F70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2573AD" w:rsidRPr="00927CEE" w14:paraId="3C819A76" w14:textId="77777777" w:rsidTr="009E4D57">
        <w:tc>
          <w:tcPr>
            <w:tcW w:w="45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297483" w14:textId="77777777" w:rsidR="002573AD" w:rsidRPr="00927CEE" w:rsidRDefault="002573AD" w:rsidP="00290F70">
            <w:pPr>
              <w:spacing w:after="0" w:line="240" w:lineRule="auto"/>
              <w:rPr>
                <w:rFonts w:asciiTheme="minorHAnsi" w:hAnsiTheme="minorHAnsi"/>
                <w:b/>
                <w:bCs/>
              </w:rPr>
            </w:pPr>
            <w:r w:rsidRPr="00927CEE">
              <w:rPr>
                <w:rFonts w:asciiTheme="minorHAnsi" w:hAnsiTheme="minorHAnsi"/>
                <w:b/>
                <w:bCs/>
              </w:rPr>
              <w:t>Attachment (if required)</w:t>
            </w:r>
          </w:p>
        </w:tc>
        <w:tc>
          <w:tcPr>
            <w:tcW w:w="6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799BC" w14:textId="77777777" w:rsidR="002573AD" w:rsidRPr="00927CEE" w:rsidRDefault="002573AD" w:rsidP="00927CEE">
            <w:pPr>
              <w:spacing w:after="0" w:line="240" w:lineRule="auto"/>
              <w:rPr>
                <w:rFonts w:asciiTheme="minorHAnsi" w:hAnsiTheme="minorHAnsi"/>
              </w:rPr>
            </w:pPr>
          </w:p>
        </w:tc>
      </w:tr>
    </w:tbl>
    <w:p w14:paraId="530F808D" w14:textId="77777777" w:rsidR="00872F58" w:rsidRPr="00927CEE" w:rsidRDefault="00872F58" w:rsidP="00435811">
      <w:pPr>
        <w:pStyle w:val="Heading2"/>
        <w:rPr>
          <w:rFonts w:asciiTheme="minorHAnsi" w:hAnsiTheme="minorHAnsi"/>
          <w:b/>
          <w:bCs/>
          <w:sz w:val="24"/>
          <w:szCs w:val="24"/>
        </w:rPr>
      </w:pPr>
    </w:p>
    <w:sectPr w:rsidR="00872F58" w:rsidRPr="00927CEE" w:rsidSect="00C82C32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F72F0" w14:textId="77777777" w:rsidR="00C556A8" w:rsidRDefault="00C556A8">
      <w:pPr>
        <w:spacing w:after="0" w:line="240" w:lineRule="auto"/>
      </w:pPr>
      <w:r>
        <w:separator/>
      </w:r>
    </w:p>
  </w:endnote>
  <w:endnote w:type="continuationSeparator" w:id="0">
    <w:p w14:paraId="5473F1E3" w14:textId="77777777" w:rsidR="00C556A8" w:rsidRDefault="00C55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8636285"/>
      <w:docPartObj>
        <w:docPartGallery w:val="Page Numbers (Top of Page)"/>
        <w:docPartUnique/>
      </w:docPartObj>
    </w:sdtPr>
    <w:sdtContent>
      <w:p w14:paraId="19F84257" w14:textId="77777777" w:rsidR="00927CEE" w:rsidRDefault="00927CEE">
        <w:pPr>
          <w:pStyle w:val="Footer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216380D5" w14:textId="77777777" w:rsidR="001C1A4F" w:rsidRDefault="001C1A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0FECF" w14:textId="77777777" w:rsidR="00C556A8" w:rsidRDefault="00C556A8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AA5B7E7" w14:textId="77777777" w:rsidR="00C556A8" w:rsidRDefault="00C556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4FC8D" w14:textId="762071A5" w:rsidR="00927CEE" w:rsidRPr="00927CEE" w:rsidRDefault="00E87465">
    <w:pPr>
      <w:pStyle w:val="Header"/>
      <w:rPr>
        <w:i/>
        <w:iCs/>
      </w:rPr>
    </w:pPr>
    <w:r>
      <w:rPr>
        <w:i/>
        <w:iCs/>
      </w:rPr>
      <w:fldChar w:fldCharType="begin"/>
    </w:r>
    <w:r>
      <w:rPr>
        <w:i/>
        <w:iCs/>
      </w:rPr>
      <w:instrText xml:space="preserve"> FILENAME \* MERGEFORMAT </w:instrText>
    </w:r>
    <w:r>
      <w:rPr>
        <w:i/>
        <w:iCs/>
      </w:rPr>
      <w:fldChar w:fldCharType="separate"/>
    </w:r>
    <w:r>
      <w:rPr>
        <w:i/>
        <w:iCs/>
        <w:noProof/>
      </w:rPr>
      <w:t>Friday_Prompt_Template</w:t>
    </w:r>
    <w:r>
      <w:rPr>
        <w:i/>
        <w:iCs/>
      </w:rPr>
      <w:fldChar w:fldCharType="end"/>
    </w:r>
  </w:p>
  <w:p w14:paraId="6A83F555" w14:textId="03C7EAB5" w:rsidR="00971059" w:rsidRPr="005D7133" w:rsidRDefault="00927CEE" w:rsidP="005D7133">
    <w:pPr>
      <w:pStyle w:val="Header"/>
      <w:spacing w:after="0"/>
      <w:ind w:left="-86"/>
      <w:rPr>
        <w:sz w:val="8"/>
        <w:szCs w:val="8"/>
      </w:rPr>
    </w:pPr>
    <w:r>
      <w:rPr>
        <w:noProof/>
        <w:sz w:val="8"/>
        <w:szCs w:val="8"/>
      </w:rPr>
      <w:drawing>
        <wp:inline distT="0" distB="0" distL="0" distR="0" wp14:anchorId="24A530A7" wp14:editId="5ED746E7">
          <wp:extent cx="6858000" cy="534670"/>
          <wp:effectExtent l="0" t="0" r="0" b="0"/>
          <wp:docPr id="3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534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8B2"/>
    <w:multiLevelType w:val="multilevel"/>
    <w:tmpl w:val="88E4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6185"/>
    <w:multiLevelType w:val="hybridMultilevel"/>
    <w:tmpl w:val="A1085E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31342"/>
    <w:multiLevelType w:val="hybridMultilevel"/>
    <w:tmpl w:val="1BBE9C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793422"/>
    <w:multiLevelType w:val="multilevel"/>
    <w:tmpl w:val="4F8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C3B8A"/>
    <w:multiLevelType w:val="hybridMultilevel"/>
    <w:tmpl w:val="0DA6E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D6437A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E42B7"/>
    <w:multiLevelType w:val="hybridMultilevel"/>
    <w:tmpl w:val="59FEC5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D0DD9"/>
    <w:multiLevelType w:val="multilevel"/>
    <w:tmpl w:val="0446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36B51"/>
    <w:multiLevelType w:val="multilevel"/>
    <w:tmpl w:val="941C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4741D"/>
    <w:multiLevelType w:val="hybridMultilevel"/>
    <w:tmpl w:val="BA7A6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96AC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72038"/>
    <w:multiLevelType w:val="hybridMultilevel"/>
    <w:tmpl w:val="A0988B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125E8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12FF6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6A04E0"/>
    <w:multiLevelType w:val="hybridMultilevel"/>
    <w:tmpl w:val="620CF8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31644B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616B4"/>
    <w:multiLevelType w:val="multilevel"/>
    <w:tmpl w:val="5452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A87C08"/>
    <w:multiLevelType w:val="hybridMultilevel"/>
    <w:tmpl w:val="A1085E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274F6F"/>
    <w:multiLevelType w:val="multilevel"/>
    <w:tmpl w:val="392A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C3317"/>
    <w:multiLevelType w:val="multilevel"/>
    <w:tmpl w:val="4A2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31EF6"/>
    <w:multiLevelType w:val="hybridMultilevel"/>
    <w:tmpl w:val="F4B44E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09276612">
    <w:abstractNumId w:val="17"/>
  </w:num>
  <w:num w:numId="2" w16cid:durableId="160778616">
    <w:abstractNumId w:val="1"/>
  </w:num>
  <w:num w:numId="3" w16cid:durableId="2080520546">
    <w:abstractNumId w:val="18"/>
  </w:num>
  <w:num w:numId="4" w16cid:durableId="711196905">
    <w:abstractNumId w:val="8"/>
  </w:num>
  <w:num w:numId="5" w16cid:durableId="809324284">
    <w:abstractNumId w:val="3"/>
  </w:num>
  <w:num w:numId="6" w16cid:durableId="310869923">
    <w:abstractNumId w:val="10"/>
  </w:num>
  <w:num w:numId="7" w16cid:durableId="1248271731">
    <w:abstractNumId w:val="19"/>
  </w:num>
  <w:num w:numId="8" w16cid:durableId="518281826">
    <w:abstractNumId w:val="0"/>
  </w:num>
  <w:num w:numId="9" w16cid:durableId="1048797282">
    <w:abstractNumId w:val="7"/>
  </w:num>
  <w:num w:numId="10" w16cid:durableId="2062047481">
    <w:abstractNumId w:val="4"/>
  </w:num>
  <w:num w:numId="11" w16cid:durableId="323240568">
    <w:abstractNumId w:val="9"/>
  </w:num>
  <w:num w:numId="12" w16cid:durableId="938566207">
    <w:abstractNumId w:val="14"/>
  </w:num>
  <w:num w:numId="13" w16cid:durableId="1069883003">
    <w:abstractNumId w:val="2"/>
  </w:num>
  <w:num w:numId="14" w16cid:durableId="1765954652">
    <w:abstractNumId w:val="6"/>
  </w:num>
  <w:num w:numId="15" w16cid:durableId="510876283">
    <w:abstractNumId w:val="20"/>
  </w:num>
  <w:num w:numId="16" w16cid:durableId="1627393860">
    <w:abstractNumId w:val="16"/>
  </w:num>
  <w:num w:numId="17" w16cid:durableId="540829164">
    <w:abstractNumId w:val="15"/>
  </w:num>
  <w:num w:numId="18" w16cid:durableId="747775473">
    <w:abstractNumId w:val="13"/>
  </w:num>
  <w:num w:numId="19" w16cid:durableId="388188315">
    <w:abstractNumId w:val="5"/>
  </w:num>
  <w:num w:numId="20" w16cid:durableId="1892841147">
    <w:abstractNumId w:val="12"/>
  </w:num>
  <w:num w:numId="21" w16cid:durableId="14904445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autoHyphenation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CEE"/>
    <w:rsid w:val="000221D9"/>
    <w:rsid w:val="00033FFD"/>
    <w:rsid w:val="000767D0"/>
    <w:rsid w:val="000C54EF"/>
    <w:rsid w:val="000F0B78"/>
    <w:rsid w:val="000F3CFE"/>
    <w:rsid w:val="00100B28"/>
    <w:rsid w:val="001240BA"/>
    <w:rsid w:val="00166827"/>
    <w:rsid w:val="001C1A4F"/>
    <w:rsid w:val="001C5F76"/>
    <w:rsid w:val="001D3902"/>
    <w:rsid w:val="001D7932"/>
    <w:rsid w:val="00200206"/>
    <w:rsid w:val="00201AF4"/>
    <w:rsid w:val="00214A6D"/>
    <w:rsid w:val="0025334A"/>
    <w:rsid w:val="002573AD"/>
    <w:rsid w:val="00290F70"/>
    <w:rsid w:val="00296053"/>
    <w:rsid w:val="002A553F"/>
    <w:rsid w:val="002B2B15"/>
    <w:rsid w:val="002C0CF7"/>
    <w:rsid w:val="002C2CEC"/>
    <w:rsid w:val="002D5BAC"/>
    <w:rsid w:val="002E1843"/>
    <w:rsid w:val="003401FF"/>
    <w:rsid w:val="003633C7"/>
    <w:rsid w:val="003C09FE"/>
    <w:rsid w:val="00435811"/>
    <w:rsid w:val="004B56AF"/>
    <w:rsid w:val="004C0C11"/>
    <w:rsid w:val="005110E4"/>
    <w:rsid w:val="005129FD"/>
    <w:rsid w:val="00540703"/>
    <w:rsid w:val="005541E7"/>
    <w:rsid w:val="00597769"/>
    <w:rsid w:val="005B01A4"/>
    <w:rsid w:val="005C36E6"/>
    <w:rsid w:val="005D7133"/>
    <w:rsid w:val="00602AB3"/>
    <w:rsid w:val="0063193E"/>
    <w:rsid w:val="006D12A4"/>
    <w:rsid w:val="006F4442"/>
    <w:rsid w:val="00700A9F"/>
    <w:rsid w:val="00700ED1"/>
    <w:rsid w:val="007041D5"/>
    <w:rsid w:val="00716D01"/>
    <w:rsid w:val="00725FC9"/>
    <w:rsid w:val="007261D8"/>
    <w:rsid w:val="00792086"/>
    <w:rsid w:val="007B1807"/>
    <w:rsid w:val="007C2984"/>
    <w:rsid w:val="007C6008"/>
    <w:rsid w:val="00831B51"/>
    <w:rsid w:val="008514C6"/>
    <w:rsid w:val="00872F58"/>
    <w:rsid w:val="0088033D"/>
    <w:rsid w:val="008B7BA5"/>
    <w:rsid w:val="008F579A"/>
    <w:rsid w:val="008F753D"/>
    <w:rsid w:val="00904A82"/>
    <w:rsid w:val="00914D9F"/>
    <w:rsid w:val="00917F6A"/>
    <w:rsid w:val="00926DC1"/>
    <w:rsid w:val="00927CEE"/>
    <w:rsid w:val="0094050E"/>
    <w:rsid w:val="00950924"/>
    <w:rsid w:val="00952DA6"/>
    <w:rsid w:val="009639E1"/>
    <w:rsid w:val="00971059"/>
    <w:rsid w:val="009E25D6"/>
    <w:rsid w:val="009E4D57"/>
    <w:rsid w:val="00A11A2E"/>
    <w:rsid w:val="00A25C20"/>
    <w:rsid w:val="00AE6391"/>
    <w:rsid w:val="00AF28A7"/>
    <w:rsid w:val="00B21FA7"/>
    <w:rsid w:val="00B33A80"/>
    <w:rsid w:val="00B42512"/>
    <w:rsid w:val="00B56D9B"/>
    <w:rsid w:val="00B62458"/>
    <w:rsid w:val="00B70B76"/>
    <w:rsid w:val="00BB7010"/>
    <w:rsid w:val="00BB78A1"/>
    <w:rsid w:val="00BE0991"/>
    <w:rsid w:val="00C26366"/>
    <w:rsid w:val="00C556A8"/>
    <w:rsid w:val="00C82C32"/>
    <w:rsid w:val="00CB4703"/>
    <w:rsid w:val="00D0658C"/>
    <w:rsid w:val="00D31D20"/>
    <w:rsid w:val="00D763D3"/>
    <w:rsid w:val="00D968BB"/>
    <w:rsid w:val="00DB1C4A"/>
    <w:rsid w:val="00DD1D19"/>
    <w:rsid w:val="00DE3066"/>
    <w:rsid w:val="00DE37D9"/>
    <w:rsid w:val="00E322EC"/>
    <w:rsid w:val="00E87465"/>
    <w:rsid w:val="00E91015"/>
    <w:rsid w:val="00EC3B1E"/>
    <w:rsid w:val="00EE3D57"/>
    <w:rsid w:val="00F0395E"/>
    <w:rsid w:val="00F45304"/>
    <w:rsid w:val="00F53370"/>
    <w:rsid w:val="00F5776D"/>
    <w:rsid w:val="00FB0259"/>
    <w:rsid w:val="00FC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."/>
  <w:listSeparator w:val=","/>
  <w14:docId w14:val="10D3D0D4"/>
  <w15:docId w15:val="{754A92FC-46BD-4B75-8FDF-C9C1FF2E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76" w:lineRule="auto"/>
    </w:pPr>
    <w:rPr>
      <w:kern w:val="3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rPr>
      <w:rFonts w:eastAsia="Times New Roman" w:cs="Times New Roman"/>
      <w:color w:val="0F4761"/>
    </w:rPr>
  </w:style>
  <w:style w:type="character" w:customStyle="1" w:styleId="Heading6Char">
    <w:name w:val="Heading 6 Char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rPr>
      <w:rFonts w:eastAsia="Times New Roman" w:cs="Times New Roman"/>
      <w:color w:val="595959"/>
    </w:rPr>
  </w:style>
  <w:style w:type="character" w:customStyle="1" w:styleId="Heading8Char">
    <w:name w:val="Heading 8 Char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rPr>
      <w:i/>
      <w:iCs/>
      <w:color w:val="0F4761"/>
    </w:rPr>
  </w:style>
  <w:style w:type="character" w:styleId="IntenseReference">
    <w:name w:val="Intense Reference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C2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25C20"/>
    <w:rPr>
      <w:kern w:val="3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25C2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25C20"/>
    <w:rPr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ker\OneDrive%20-%20Council%20Advisors\Desktop\New%20AI%20Agent%20Ideas\Digital%20Prompt%20Generator\Friday%20Fun%20Promp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D13C3E6EBD2E4699C839472AE3B938" ma:contentTypeVersion="4" ma:contentTypeDescription="Create a new document." ma:contentTypeScope="" ma:versionID="5537b8abefde8840c96647f4fa42d887">
  <xsd:schema xmlns:xsd="http://www.w3.org/2001/XMLSchema" xmlns:xs="http://www.w3.org/2001/XMLSchema" xmlns:p="http://schemas.microsoft.com/office/2006/metadata/properties" xmlns:ns2="331f2355-2385-4618-87fe-c727f8914f23" targetNamespace="http://schemas.microsoft.com/office/2006/metadata/properties" ma:root="true" ma:fieldsID="cc95e4a44c40b013cb6fb318cc1781b2" ns2:_="">
    <xsd:import namespace="331f2355-2385-4618-87fe-c727f8914f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1f2355-2385-4618-87fe-c727f8914f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7DBFCB-981E-4D0F-8831-B9CAEF02DF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7293B-84F0-4D54-89CF-B1B8EB0CF65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16E5B1B-3A73-47AD-A612-86DBCFA598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1f2355-2385-4618-87fe-c727f8914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Friday Fun Prompt Template</Template>
  <TotalTime>2</TotalTime>
  <Pages>1</Pages>
  <Words>15</Words>
  <Characters>103</Characters>
  <Application>Microsoft Office Word</Application>
  <DocSecurity>0</DocSecurity>
  <Lines>30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Deniz Oker</dc:creator>
  <cp:keywords/>
  <dc:description/>
  <cp:lastModifiedBy>Deniz Oker</cp:lastModifiedBy>
  <cp:revision>2</cp:revision>
  <dcterms:created xsi:type="dcterms:W3CDTF">2026-02-18T22:05:00Z</dcterms:created>
  <dcterms:modified xsi:type="dcterms:W3CDTF">2026-02-18T22:07:00Z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0x01010013D13C3E6EBD2E4699C839472AE3B938</vt:lpwstr>
  </property>
</Properties>
</file>