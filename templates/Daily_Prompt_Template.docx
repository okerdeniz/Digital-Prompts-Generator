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5258"/>
        <w:gridCol w:w="934"/>
      </w:tblGrid>
      <w:tr w:rsidR="00BB78A1" w:rsidRPr="00395289" w14:paraId="512D4A06" w14:textId="77777777" w:rsidTr="00BE571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29B98" w14:textId="043CA2C7" w:rsidR="00BB78A1" w:rsidRPr="00395289" w:rsidRDefault="0094050E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  <w:r w:rsidRPr="00395289">
              <w:rPr>
                <w:rFonts w:asciiTheme="minorHAnsi" w:hAnsiTheme="minorHAnsi"/>
                <w:b/>
                <w:bCs/>
              </w:rPr>
              <w:t>DP</w:t>
            </w:r>
            <w:r w:rsidR="00BD14F3">
              <w:rPr>
                <w:rFonts w:asciiTheme="minorHAnsi" w:hAnsiTheme="minorHAnsi"/>
                <w:b/>
                <w:bCs/>
              </w:rPr>
              <w:t>##</w:t>
            </w:r>
            <w:r w:rsidR="005110E4" w:rsidRPr="00395289">
              <w:rPr>
                <w:rFonts w:asciiTheme="minorHAnsi" w:hAnsiTheme="minorHAnsi"/>
                <w:b/>
                <w:bCs/>
              </w:rPr>
              <w:t>-</w:t>
            </w:r>
            <w:r w:rsidR="00F53370" w:rsidRPr="00395289">
              <w:rPr>
                <w:rFonts w:asciiTheme="minorHAnsi" w:hAnsiTheme="minorHAnsi"/>
                <w:b/>
                <w:bCs/>
              </w:rPr>
              <w:t>__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2060"/>
          </w:tcPr>
          <w:p w14:paraId="1DF81A18" w14:textId="77777777" w:rsidR="00BB78A1" w:rsidRPr="00395289" w:rsidRDefault="0094050E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  <w:r w:rsidRPr="00395289">
              <w:rPr>
                <w:rFonts w:asciiTheme="minorHAnsi" w:hAnsiTheme="minorHAnsi"/>
                <w:b/>
                <w:bCs/>
              </w:rPr>
              <w:t>AI Prompt</w:t>
            </w: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DD892" w14:textId="77777777" w:rsidR="00BB78A1" w:rsidRPr="00395289" w:rsidRDefault="00BB78A1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</w:p>
          <w:p w14:paraId="783A284F" w14:textId="77777777" w:rsidR="00F53370" w:rsidRPr="00395289" w:rsidRDefault="00F53370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</w:p>
          <w:p w14:paraId="6A2965A5" w14:textId="77777777" w:rsidR="00F53370" w:rsidRPr="00395289" w:rsidRDefault="00F53370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</w:p>
        </w:tc>
      </w:tr>
      <w:tr w:rsidR="00290F70" w:rsidRPr="00395289" w14:paraId="4181C1B3" w14:textId="77777777" w:rsidTr="00C82C32"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DB546" w14:textId="77777777" w:rsidR="00290F70" w:rsidRPr="00395289" w:rsidRDefault="00290F70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</w:p>
        </w:tc>
        <w:tc>
          <w:tcPr>
            <w:tcW w:w="6192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02A40" w14:textId="77777777" w:rsidR="00290F70" w:rsidRPr="00395289" w:rsidRDefault="00290F70" w:rsidP="00290F70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290F70" w:rsidRPr="00395289" w14:paraId="18C3223B" w14:textId="77777777" w:rsidTr="009E4D57"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0D1CF" w14:textId="77777777" w:rsidR="00290F70" w:rsidRPr="00395289" w:rsidRDefault="00166827" w:rsidP="00290F70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</w:rPr>
            </w:pPr>
            <w:r w:rsidRPr="00395289">
              <w:rPr>
                <w:rFonts w:asciiTheme="minorHAnsi" w:hAnsiTheme="minorHAnsi"/>
                <w:b/>
                <w:bCs/>
                <w:color w:val="000000"/>
              </w:rPr>
              <w:t>E</w:t>
            </w:r>
            <w:r w:rsidR="002573AD" w:rsidRPr="00395289">
              <w:rPr>
                <w:rFonts w:asciiTheme="minorHAnsi" w:hAnsiTheme="minorHAnsi"/>
                <w:b/>
                <w:bCs/>
                <w:color w:val="000000"/>
              </w:rPr>
              <w:t xml:space="preserve">-Mail </w:t>
            </w:r>
            <w:r w:rsidR="00290F70" w:rsidRPr="00395289">
              <w:rPr>
                <w:rFonts w:asciiTheme="minorHAnsi" w:hAnsiTheme="minorHAnsi"/>
                <w:b/>
                <w:bCs/>
                <w:color w:val="000000"/>
              </w:rPr>
              <w:t>Message</w:t>
            </w: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DCD9D" w14:textId="77777777" w:rsidR="00290F70" w:rsidRPr="00395289" w:rsidRDefault="00290F70" w:rsidP="00290F70">
            <w:pPr>
              <w:spacing w:after="0" w:line="240" w:lineRule="auto"/>
              <w:rPr>
                <w:rFonts w:asciiTheme="minorHAnsi" w:hAnsiTheme="minorHAnsi"/>
                <w:highlight w:val="yellow"/>
              </w:rPr>
            </w:pPr>
          </w:p>
          <w:p w14:paraId="24B5CA97" w14:textId="77777777" w:rsidR="00F53370" w:rsidRPr="00395289" w:rsidRDefault="00F53370" w:rsidP="00290F70">
            <w:pPr>
              <w:spacing w:after="0" w:line="240" w:lineRule="auto"/>
              <w:rPr>
                <w:rFonts w:asciiTheme="minorHAnsi" w:hAnsiTheme="minorHAnsi"/>
                <w:highlight w:val="yellow"/>
              </w:rPr>
            </w:pPr>
          </w:p>
          <w:p w14:paraId="6D29D26D" w14:textId="77777777" w:rsidR="00F53370" w:rsidRPr="00395289" w:rsidRDefault="00F53370" w:rsidP="00290F70">
            <w:pPr>
              <w:spacing w:after="0" w:line="240" w:lineRule="auto"/>
              <w:rPr>
                <w:rFonts w:asciiTheme="minorHAnsi" w:hAnsiTheme="minorHAnsi"/>
                <w:highlight w:val="yellow"/>
              </w:rPr>
            </w:pPr>
          </w:p>
          <w:p w14:paraId="787A9C0D" w14:textId="77777777" w:rsidR="00F53370" w:rsidRPr="00395289" w:rsidRDefault="00F53370" w:rsidP="00290F70">
            <w:pPr>
              <w:spacing w:after="0" w:line="240" w:lineRule="auto"/>
              <w:rPr>
                <w:rFonts w:asciiTheme="minorHAnsi" w:hAnsiTheme="minorHAnsi"/>
                <w:highlight w:val="yellow"/>
              </w:rPr>
            </w:pPr>
          </w:p>
          <w:p w14:paraId="12C193B0" w14:textId="77777777" w:rsidR="00F53370" w:rsidRPr="00395289" w:rsidRDefault="00F53370" w:rsidP="00290F70">
            <w:pPr>
              <w:spacing w:after="0" w:line="240" w:lineRule="auto"/>
              <w:rPr>
                <w:rFonts w:asciiTheme="minorHAnsi" w:hAnsiTheme="minorHAnsi"/>
                <w:highlight w:val="yellow"/>
              </w:rPr>
            </w:pPr>
          </w:p>
          <w:p w14:paraId="274B8F3F" w14:textId="77777777" w:rsidR="00F53370" w:rsidRPr="00395289" w:rsidRDefault="00F53370" w:rsidP="00290F70">
            <w:pPr>
              <w:spacing w:after="0" w:line="240" w:lineRule="auto"/>
              <w:rPr>
                <w:rFonts w:asciiTheme="minorHAnsi" w:hAnsiTheme="minorHAnsi"/>
                <w:highlight w:val="yellow"/>
              </w:rPr>
            </w:pPr>
          </w:p>
        </w:tc>
      </w:tr>
      <w:tr w:rsidR="002573AD" w:rsidRPr="00395289" w14:paraId="381DC5D2" w14:textId="77777777" w:rsidTr="00C82C32"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4E9B5" w14:textId="77777777" w:rsidR="002573AD" w:rsidRPr="00395289" w:rsidRDefault="002573AD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  <w:r w:rsidRPr="00395289">
              <w:rPr>
                <w:rFonts w:asciiTheme="minorHAnsi" w:hAnsiTheme="minorHAnsi"/>
                <w:highlight w:val="yellow"/>
              </w:rPr>
              <w:t xml:space="preserve"> </w:t>
            </w: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6880B" w14:textId="77777777" w:rsidR="002573AD" w:rsidRPr="00395289" w:rsidRDefault="002573AD" w:rsidP="00290F70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2573AD" w:rsidRPr="00395289" w14:paraId="0FEDB6BA" w14:textId="77777777" w:rsidTr="009E4D57"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AC920" w14:textId="77777777" w:rsidR="002573AD" w:rsidRPr="00395289" w:rsidRDefault="002573AD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  <w:r w:rsidRPr="00395289">
              <w:rPr>
                <w:rFonts w:asciiTheme="minorHAnsi" w:hAnsiTheme="minorHAnsi"/>
                <w:b/>
                <w:bCs/>
              </w:rPr>
              <w:t>Learning Objective</w:t>
            </w: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2C78A" w14:textId="77777777" w:rsidR="002573AD" w:rsidRPr="00395289" w:rsidRDefault="002573AD" w:rsidP="00290F70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2573AD" w:rsidRPr="00395289" w14:paraId="267DC606" w14:textId="77777777" w:rsidTr="00DB19BB"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7BCE3" w14:textId="77777777" w:rsidR="002573AD" w:rsidRPr="00395289" w:rsidRDefault="002573AD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</w:p>
        </w:tc>
        <w:tc>
          <w:tcPr>
            <w:tcW w:w="6192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61699" w14:textId="77777777" w:rsidR="002573AD" w:rsidRPr="00395289" w:rsidRDefault="002573AD" w:rsidP="00290F70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9E4D57" w:rsidRPr="00395289" w14:paraId="3B44F855" w14:textId="77777777" w:rsidTr="00DB19BB"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290DF" w14:textId="77777777" w:rsidR="002573AD" w:rsidRPr="00395289" w:rsidRDefault="00033FFD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  <w:r w:rsidRPr="00395289">
              <w:rPr>
                <w:rFonts w:asciiTheme="minorHAnsi" w:hAnsiTheme="minorHAnsi"/>
                <w:b/>
                <w:bCs/>
              </w:rPr>
              <w:t>Demonstrated AI Capability</w:t>
            </w: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C99CC" w14:textId="77777777" w:rsidR="002573AD" w:rsidRPr="00395289" w:rsidRDefault="002573AD" w:rsidP="00F45304">
            <w:pPr>
              <w:suppressAutoHyphens w:val="0"/>
              <w:autoSpaceDN/>
              <w:spacing w:after="0" w:line="240" w:lineRule="auto"/>
              <w:ind w:left="104"/>
              <w:rPr>
                <w:rFonts w:asciiTheme="minorHAnsi" w:hAnsiTheme="minorHAnsi"/>
              </w:rPr>
            </w:pPr>
          </w:p>
        </w:tc>
      </w:tr>
      <w:tr w:rsidR="002573AD" w:rsidRPr="00395289" w14:paraId="18451108" w14:textId="77777777" w:rsidTr="00DB19BB"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7AAD2" w14:textId="77777777" w:rsidR="002573AD" w:rsidRPr="00395289" w:rsidRDefault="002573AD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1213E" w14:textId="77777777" w:rsidR="002573AD" w:rsidRPr="00395289" w:rsidRDefault="002573AD" w:rsidP="00290F70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2573AD" w:rsidRPr="00395289" w14:paraId="275B1B69" w14:textId="77777777" w:rsidTr="00FC3929"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DD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B1AA7" w14:textId="253D4E8A" w:rsidR="002573AD" w:rsidRPr="00395289" w:rsidRDefault="003C09FE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  <w:r w:rsidRPr="00395289">
              <w:rPr>
                <w:rFonts w:asciiTheme="minorHAnsi" w:hAnsiTheme="minorHAnsi"/>
                <w:b/>
                <w:bCs/>
              </w:rPr>
              <w:t xml:space="preserve">Test </w:t>
            </w:r>
            <w:r w:rsidR="002573AD" w:rsidRPr="00395289">
              <w:rPr>
                <w:rFonts w:asciiTheme="minorHAnsi" w:hAnsiTheme="minorHAnsi"/>
                <w:b/>
                <w:bCs/>
              </w:rPr>
              <w:t>Response</w:t>
            </w: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7CC07" w14:textId="77777777" w:rsidR="00F53370" w:rsidRPr="00395289" w:rsidRDefault="00F53370" w:rsidP="00290F70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1D7932" w:rsidRPr="00395289" w14:paraId="7F6DE520" w14:textId="77777777" w:rsidTr="00C82C32">
        <w:trPr>
          <w:gridAfter w:val="1"/>
          <w:wAfter w:w="934" w:type="dxa"/>
        </w:trPr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75027" w14:textId="77777777" w:rsidR="001D7932" w:rsidRPr="00395289" w:rsidRDefault="001D7932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</w:p>
        </w:tc>
        <w:tc>
          <w:tcPr>
            <w:tcW w:w="5258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CD2B" w14:textId="77777777" w:rsidR="001D7932" w:rsidRPr="00395289" w:rsidRDefault="001D7932" w:rsidP="00290F70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2573AD" w:rsidRPr="00395289" w14:paraId="16522413" w14:textId="77777777" w:rsidTr="009E4D57"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BFC3B" w14:textId="77777777" w:rsidR="002573AD" w:rsidRPr="00395289" w:rsidRDefault="002573AD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  <w:r w:rsidRPr="00395289">
              <w:rPr>
                <w:rFonts w:asciiTheme="minorHAnsi" w:hAnsiTheme="minorHAnsi"/>
                <w:b/>
                <w:bCs/>
              </w:rPr>
              <w:t>Attachment (if required)</w:t>
            </w: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823CD" w14:textId="77777777" w:rsidR="002573AD" w:rsidRPr="00395289" w:rsidRDefault="002573AD" w:rsidP="00395289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</w:tbl>
    <w:p w14:paraId="683EB402" w14:textId="77777777" w:rsidR="00872F58" w:rsidRPr="00395289" w:rsidRDefault="00872F58" w:rsidP="00435811">
      <w:pPr>
        <w:pStyle w:val="Heading2"/>
        <w:rPr>
          <w:rFonts w:asciiTheme="minorHAnsi" w:hAnsiTheme="minorHAnsi"/>
          <w:b/>
          <w:bCs/>
          <w:sz w:val="24"/>
          <w:szCs w:val="24"/>
        </w:rPr>
      </w:pPr>
    </w:p>
    <w:sectPr w:rsidR="00872F58" w:rsidRPr="00395289" w:rsidSect="00C82C32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4FAC9" w14:textId="77777777" w:rsidR="00CD41FC" w:rsidRDefault="00CD41FC">
      <w:pPr>
        <w:spacing w:after="0" w:line="240" w:lineRule="auto"/>
      </w:pPr>
      <w:r>
        <w:separator/>
      </w:r>
    </w:p>
  </w:endnote>
  <w:endnote w:type="continuationSeparator" w:id="0">
    <w:p w14:paraId="40DE50E5" w14:textId="77777777" w:rsidR="00CD41FC" w:rsidRDefault="00CD4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8636285"/>
      <w:docPartObj>
        <w:docPartGallery w:val="Page Numbers (Top of Page)"/>
        <w:docPartUnique/>
      </w:docPartObj>
    </w:sdtPr>
    <w:sdtContent>
      <w:p w14:paraId="1AAB51AC" w14:textId="77777777" w:rsidR="00395289" w:rsidRDefault="00395289">
        <w:pPr>
          <w:pStyle w:val="Foot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694CB326" w14:textId="77777777" w:rsidR="001C1A4F" w:rsidRDefault="001C1A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29347" w14:textId="77777777" w:rsidR="00CD41FC" w:rsidRDefault="00CD41F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121DBE9" w14:textId="77777777" w:rsidR="00CD41FC" w:rsidRDefault="00CD41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5F4EB" w14:textId="1EB45001" w:rsidR="00395289" w:rsidRPr="00BD14F3" w:rsidRDefault="00BD14F3">
    <w:pPr>
      <w:pStyle w:val="Header"/>
      <w:rPr>
        <w:i/>
        <w:iCs/>
      </w:rPr>
    </w:pPr>
    <w:r w:rsidRPr="00BD14F3">
      <w:rPr>
        <w:i/>
        <w:iCs/>
      </w:rPr>
      <w:fldChar w:fldCharType="begin"/>
    </w:r>
    <w:r w:rsidRPr="00BD14F3">
      <w:rPr>
        <w:i/>
        <w:iCs/>
      </w:rPr>
      <w:instrText xml:space="preserve"> FILENAME \* MERGEFORMAT </w:instrText>
    </w:r>
    <w:r w:rsidRPr="00BD14F3">
      <w:rPr>
        <w:i/>
        <w:iCs/>
      </w:rPr>
      <w:fldChar w:fldCharType="separate"/>
    </w:r>
    <w:r w:rsidRPr="00BD14F3">
      <w:rPr>
        <w:i/>
        <w:iCs/>
        <w:noProof/>
      </w:rPr>
      <w:t>Daily_Prompt_Template</w:t>
    </w:r>
    <w:r w:rsidRPr="00BD14F3">
      <w:rPr>
        <w:i/>
        <w:iCs/>
      </w:rPr>
      <w:fldChar w:fldCharType="end"/>
    </w:r>
  </w:p>
  <w:p w14:paraId="009DDD80" w14:textId="69D13C7A" w:rsidR="00971059" w:rsidRPr="005D7133" w:rsidRDefault="00395289" w:rsidP="005D7133">
    <w:pPr>
      <w:pStyle w:val="Header"/>
      <w:spacing w:after="0"/>
      <w:ind w:left="-86"/>
      <w:rPr>
        <w:sz w:val="8"/>
        <w:szCs w:val="8"/>
      </w:rPr>
    </w:pPr>
    <w:r>
      <w:rPr>
        <w:noProof/>
        <w:sz w:val="16"/>
        <w:szCs w:val="16"/>
      </w:rPr>
      <w:drawing>
        <wp:inline distT="0" distB="0" distL="0" distR="0" wp14:anchorId="5670B86C" wp14:editId="5A0E1890">
          <wp:extent cx="6823075" cy="527685"/>
          <wp:effectExtent l="0" t="0" r="0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3075" cy="527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8B2"/>
    <w:multiLevelType w:val="multilevel"/>
    <w:tmpl w:val="88E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6185"/>
    <w:multiLevelType w:val="hybridMultilevel"/>
    <w:tmpl w:val="A1085E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31342"/>
    <w:multiLevelType w:val="hybridMultilevel"/>
    <w:tmpl w:val="1BBE9C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793422"/>
    <w:multiLevelType w:val="multilevel"/>
    <w:tmpl w:val="4F8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C3B8A"/>
    <w:multiLevelType w:val="hybridMultilevel"/>
    <w:tmpl w:val="0DA6E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6437A"/>
    <w:multiLevelType w:val="multilevel"/>
    <w:tmpl w:val="545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E42B7"/>
    <w:multiLevelType w:val="hybridMultilevel"/>
    <w:tmpl w:val="59FEC5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D0DD9"/>
    <w:multiLevelType w:val="multilevel"/>
    <w:tmpl w:val="0446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36B51"/>
    <w:multiLevelType w:val="multilevel"/>
    <w:tmpl w:val="941C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4741D"/>
    <w:multiLevelType w:val="hybridMultilevel"/>
    <w:tmpl w:val="BA7A6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96ACB"/>
    <w:multiLevelType w:val="multilevel"/>
    <w:tmpl w:val="545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72038"/>
    <w:multiLevelType w:val="hybridMultilevel"/>
    <w:tmpl w:val="A0988B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25E8B"/>
    <w:multiLevelType w:val="multilevel"/>
    <w:tmpl w:val="545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12FF6"/>
    <w:multiLevelType w:val="multilevel"/>
    <w:tmpl w:val="545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A04E0"/>
    <w:multiLevelType w:val="hybridMultilevel"/>
    <w:tmpl w:val="620CF8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31644B"/>
    <w:multiLevelType w:val="multilevel"/>
    <w:tmpl w:val="545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616B4"/>
    <w:multiLevelType w:val="multilevel"/>
    <w:tmpl w:val="545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87C08"/>
    <w:multiLevelType w:val="hybridMultilevel"/>
    <w:tmpl w:val="A1085E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274F6F"/>
    <w:multiLevelType w:val="multilevel"/>
    <w:tmpl w:val="392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C3317"/>
    <w:multiLevelType w:val="multilevel"/>
    <w:tmpl w:val="4A24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31EF6"/>
    <w:multiLevelType w:val="hybridMultilevel"/>
    <w:tmpl w:val="F4B44E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9276612">
    <w:abstractNumId w:val="17"/>
  </w:num>
  <w:num w:numId="2" w16cid:durableId="160778616">
    <w:abstractNumId w:val="1"/>
  </w:num>
  <w:num w:numId="3" w16cid:durableId="2080520546">
    <w:abstractNumId w:val="18"/>
  </w:num>
  <w:num w:numId="4" w16cid:durableId="711196905">
    <w:abstractNumId w:val="8"/>
  </w:num>
  <w:num w:numId="5" w16cid:durableId="809324284">
    <w:abstractNumId w:val="3"/>
  </w:num>
  <w:num w:numId="6" w16cid:durableId="310869923">
    <w:abstractNumId w:val="10"/>
  </w:num>
  <w:num w:numId="7" w16cid:durableId="1248271731">
    <w:abstractNumId w:val="19"/>
  </w:num>
  <w:num w:numId="8" w16cid:durableId="518281826">
    <w:abstractNumId w:val="0"/>
  </w:num>
  <w:num w:numId="9" w16cid:durableId="1048797282">
    <w:abstractNumId w:val="7"/>
  </w:num>
  <w:num w:numId="10" w16cid:durableId="2062047481">
    <w:abstractNumId w:val="4"/>
  </w:num>
  <w:num w:numId="11" w16cid:durableId="323240568">
    <w:abstractNumId w:val="9"/>
  </w:num>
  <w:num w:numId="12" w16cid:durableId="938566207">
    <w:abstractNumId w:val="14"/>
  </w:num>
  <w:num w:numId="13" w16cid:durableId="1069883003">
    <w:abstractNumId w:val="2"/>
  </w:num>
  <w:num w:numId="14" w16cid:durableId="1765954652">
    <w:abstractNumId w:val="6"/>
  </w:num>
  <w:num w:numId="15" w16cid:durableId="510876283">
    <w:abstractNumId w:val="20"/>
  </w:num>
  <w:num w:numId="16" w16cid:durableId="1627393860">
    <w:abstractNumId w:val="16"/>
  </w:num>
  <w:num w:numId="17" w16cid:durableId="540829164">
    <w:abstractNumId w:val="15"/>
  </w:num>
  <w:num w:numId="18" w16cid:durableId="747775473">
    <w:abstractNumId w:val="13"/>
  </w:num>
  <w:num w:numId="19" w16cid:durableId="388188315">
    <w:abstractNumId w:val="5"/>
  </w:num>
  <w:num w:numId="20" w16cid:durableId="1892841147">
    <w:abstractNumId w:val="12"/>
  </w:num>
  <w:num w:numId="21" w16cid:durableId="14904445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autoHyphenation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89"/>
    <w:rsid w:val="000221D9"/>
    <w:rsid w:val="00033FFD"/>
    <w:rsid w:val="000767D0"/>
    <w:rsid w:val="000F0B78"/>
    <w:rsid w:val="000F3CFE"/>
    <w:rsid w:val="00100B28"/>
    <w:rsid w:val="00110BFF"/>
    <w:rsid w:val="001240BA"/>
    <w:rsid w:val="00166827"/>
    <w:rsid w:val="001C1A4F"/>
    <w:rsid w:val="001C5F76"/>
    <w:rsid w:val="001D3902"/>
    <w:rsid w:val="001D7932"/>
    <w:rsid w:val="00200206"/>
    <w:rsid w:val="00201AF4"/>
    <w:rsid w:val="00214A6D"/>
    <w:rsid w:val="0025334A"/>
    <w:rsid w:val="002573AD"/>
    <w:rsid w:val="00290F70"/>
    <w:rsid w:val="00296053"/>
    <w:rsid w:val="002A553F"/>
    <w:rsid w:val="002B2B15"/>
    <w:rsid w:val="002C0CF7"/>
    <w:rsid w:val="002C2CEC"/>
    <w:rsid w:val="002D5BAC"/>
    <w:rsid w:val="002E1843"/>
    <w:rsid w:val="003401FF"/>
    <w:rsid w:val="003633C7"/>
    <w:rsid w:val="00395289"/>
    <w:rsid w:val="003A4510"/>
    <w:rsid w:val="003C09FE"/>
    <w:rsid w:val="00435811"/>
    <w:rsid w:val="004B56AF"/>
    <w:rsid w:val="004C0C11"/>
    <w:rsid w:val="005110E4"/>
    <w:rsid w:val="005129FD"/>
    <w:rsid w:val="00540703"/>
    <w:rsid w:val="005541E7"/>
    <w:rsid w:val="00597769"/>
    <w:rsid w:val="005B01A4"/>
    <w:rsid w:val="005C36E6"/>
    <w:rsid w:val="005D7133"/>
    <w:rsid w:val="00602AB3"/>
    <w:rsid w:val="006D12A4"/>
    <w:rsid w:val="006F4442"/>
    <w:rsid w:val="00700A9F"/>
    <w:rsid w:val="007041D5"/>
    <w:rsid w:val="00716D01"/>
    <w:rsid w:val="00725FC9"/>
    <w:rsid w:val="007261D8"/>
    <w:rsid w:val="00792086"/>
    <w:rsid w:val="007B1807"/>
    <w:rsid w:val="007C2984"/>
    <w:rsid w:val="007C6008"/>
    <w:rsid w:val="00831B51"/>
    <w:rsid w:val="008514C6"/>
    <w:rsid w:val="00857907"/>
    <w:rsid w:val="00872F58"/>
    <w:rsid w:val="0088033D"/>
    <w:rsid w:val="008B7BA5"/>
    <w:rsid w:val="008F579A"/>
    <w:rsid w:val="008F753D"/>
    <w:rsid w:val="00914D9F"/>
    <w:rsid w:val="00917F6A"/>
    <w:rsid w:val="00926DC1"/>
    <w:rsid w:val="0094050E"/>
    <w:rsid w:val="00950924"/>
    <w:rsid w:val="00952DA6"/>
    <w:rsid w:val="009639E1"/>
    <w:rsid w:val="00971059"/>
    <w:rsid w:val="009E25D6"/>
    <w:rsid w:val="009E4D57"/>
    <w:rsid w:val="00A11A2E"/>
    <w:rsid w:val="00A25C20"/>
    <w:rsid w:val="00AE6391"/>
    <w:rsid w:val="00AF28A7"/>
    <w:rsid w:val="00B21FA7"/>
    <w:rsid w:val="00B33A80"/>
    <w:rsid w:val="00B42512"/>
    <w:rsid w:val="00B56D9B"/>
    <w:rsid w:val="00B62458"/>
    <w:rsid w:val="00B70B76"/>
    <w:rsid w:val="00BB7010"/>
    <w:rsid w:val="00BB78A1"/>
    <w:rsid w:val="00BD14F3"/>
    <w:rsid w:val="00C26366"/>
    <w:rsid w:val="00C82C32"/>
    <w:rsid w:val="00CB4703"/>
    <w:rsid w:val="00CD41FC"/>
    <w:rsid w:val="00D0658C"/>
    <w:rsid w:val="00D31D20"/>
    <w:rsid w:val="00D763D3"/>
    <w:rsid w:val="00D968BB"/>
    <w:rsid w:val="00DB19BB"/>
    <w:rsid w:val="00DB1C4A"/>
    <w:rsid w:val="00DD1D19"/>
    <w:rsid w:val="00DE3066"/>
    <w:rsid w:val="00DE37D9"/>
    <w:rsid w:val="00E322EC"/>
    <w:rsid w:val="00E91015"/>
    <w:rsid w:val="00EC3B1E"/>
    <w:rsid w:val="00EE3D57"/>
    <w:rsid w:val="00F0395E"/>
    <w:rsid w:val="00F45304"/>
    <w:rsid w:val="00F53370"/>
    <w:rsid w:val="00F5776D"/>
    <w:rsid w:val="00FB0259"/>
    <w:rsid w:val="00FC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."/>
  <w:listSeparator w:val=","/>
  <w14:docId w14:val="759FA8ED"/>
  <w15:docId w15:val="{11881A99-C215-4F99-9C61-320B2F17F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76" w:lineRule="auto"/>
    </w:pPr>
    <w:rPr>
      <w:kern w:val="3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rPr>
      <w:rFonts w:eastAsia="Times New Roman" w:cs="Times New Roman"/>
      <w:color w:val="0F4761"/>
    </w:rPr>
  </w:style>
  <w:style w:type="character" w:customStyle="1" w:styleId="Heading6Char">
    <w:name w:val="Heading 6 Char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rPr>
      <w:rFonts w:eastAsia="Times New Roman" w:cs="Times New Roman"/>
      <w:color w:val="595959"/>
    </w:rPr>
  </w:style>
  <w:style w:type="character" w:customStyle="1" w:styleId="Heading8Char">
    <w:name w:val="Heading 8 Char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rPr>
      <w:i/>
      <w:iCs/>
      <w:color w:val="0F4761"/>
    </w:rPr>
  </w:style>
  <w:style w:type="character" w:styleId="IntenseReference">
    <w:name w:val="Intense Reference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5C2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25C20"/>
    <w:rPr>
      <w:kern w:val="3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25C2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5C20"/>
    <w:rPr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ker\OneDrive%20-%20Council%20Advisors\Desktop\New%20AI%20Agent%20Ideas\Digital%20Prompt%20Generator\Daily%20Promp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D13C3E6EBD2E4699C839472AE3B938" ma:contentTypeVersion="3" ma:contentTypeDescription="Create a new document." ma:contentTypeScope="" ma:versionID="52a74449883f9de7cb437f8ef2d58180">
  <xsd:schema xmlns:xsd="http://www.w3.org/2001/XMLSchema" xmlns:xs="http://www.w3.org/2001/XMLSchema" xmlns:p="http://schemas.microsoft.com/office/2006/metadata/properties" xmlns:ns2="331f2355-2385-4618-87fe-c727f8914f23" targetNamespace="http://schemas.microsoft.com/office/2006/metadata/properties" ma:root="true" ma:fieldsID="cc95e4a44c40b013cb6fb318cc1781b2" ns2:_="">
    <xsd:import namespace="331f2355-2385-4618-87fe-c727f8914f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1f2355-2385-4618-87fe-c727f8914f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7DBFCB-981E-4D0F-8831-B9CAEF02DF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87293B-84F0-4D54-89CF-B1B8EB0CF6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362601-7244-4376-A07D-624F60F684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1f2355-2385-4618-87fe-c727f8914f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Daily Prompt Template</Template>
  <TotalTime>2</TotalTime>
  <Pages>1</Pages>
  <Words>15</Words>
  <Characters>103</Characters>
  <Application>Microsoft Office Word</Application>
  <DocSecurity>0</DocSecurity>
  <Lines>30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 Oker</dc:creator>
  <cp:keywords/>
  <dc:description/>
  <cp:lastModifiedBy>Deniz Oker</cp:lastModifiedBy>
  <cp:revision>2</cp:revision>
  <dcterms:created xsi:type="dcterms:W3CDTF">2026-02-18T22:02:00Z</dcterms:created>
  <dcterms:modified xsi:type="dcterms:W3CDTF">2026-02-18T22:04:00Z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0x01010013D13C3E6EBD2E4699C839472AE3B938</vt:lpwstr>
  </property>
</Properties>
</file>